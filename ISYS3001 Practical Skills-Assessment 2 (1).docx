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w:t>
      </w:r>
      <w:proofErr w:type="spellStart"/>
      <w:r w:rsidR="00640FB1">
        <w:rPr>
          <w:rFonts w:ascii="Roboto" w:hAnsi="Roboto" w:cs="Times New Roman"/>
          <w:b/>
          <w:color w:val="44546A" w:themeColor="text2"/>
          <w:sz w:val="20"/>
          <w:szCs w:val="17"/>
        </w:rPr>
        <w:t>Lucintha</w:t>
      </w:r>
      <w:proofErr w:type="spellEnd"/>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F900C3" w:rsidP="00543700">
      <w:pPr>
        <w:jc w:val="both"/>
        <w:rPr>
          <w:rFonts w:ascii="Roboto" w:hAnsi="Roboto" w:cs="Times New Roman"/>
          <w:bCs/>
          <w:i/>
          <w:iCs/>
          <w:sz w:val="20"/>
          <w:szCs w:val="17"/>
        </w:rPr>
      </w:pPr>
      <w:hyperlink r:id="rId8" w:history="1">
        <w:proofErr w:type="gramStart"/>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proofErr w:type="gramEnd"/>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bookmarkStart w:id="0" w:name="_GoBack"/>
      <w:bookmarkEnd w:id="0"/>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w:t>
      </w:r>
      <w:proofErr w:type="gramStart"/>
      <w:r w:rsidRPr="00602E9B">
        <w:rPr>
          <w:rFonts w:ascii="Roboto" w:hAnsi="Roboto" w:cs="Times New Roman"/>
          <w:bCs/>
          <w:sz w:val="20"/>
          <w:szCs w:val="17"/>
        </w:rPr>
        <w:t>to</w:t>
      </w:r>
      <w:proofErr w:type="gramEnd"/>
      <w:r w:rsidRPr="00602E9B">
        <w:rPr>
          <w:rFonts w:ascii="Roboto" w:hAnsi="Roboto" w:cs="Times New Roman"/>
          <w:bCs/>
          <w:sz w:val="20"/>
          <w:szCs w:val="17"/>
        </w:rPr>
        <w:t xml:space="preserve">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w:t>
      </w:r>
      <w:proofErr w:type="gramStart"/>
      <w:r w:rsidRPr="00602E9B">
        <w:rPr>
          <w:rFonts w:ascii="Roboto" w:hAnsi="Roboto" w:cs="Times New Roman"/>
          <w:bCs/>
          <w:sz w:val="20"/>
          <w:szCs w:val="17"/>
        </w:rPr>
        <w:t>using</w:t>
      </w:r>
      <w:proofErr w:type="gramEnd"/>
      <w:r w:rsidRPr="00602E9B">
        <w:rPr>
          <w:rFonts w:ascii="Roboto" w:hAnsi="Roboto" w:cs="Times New Roman"/>
          <w:bCs/>
          <w:sz w:val="20"/>
          <w:szCs w:val="17"/>
        </w:rPr>
        <w:t xml:space="preserve">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lastRenderedPageBreak/>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7BF1E" w14:textId="77777777" w:rsidR="00F900C3" w:rsidRDefault="00F900C3" w:rsidP="00D65195">
      <w:r>
        <w:separator/>
      </w:r>
    </w:p>
  </w:endnote>
  <w:endnote w:type="continuationSeparator" w:id="0">
    <w:p w14:paraId="62F29E40" w14:textId="77777777" w:rsidR="00F900C3" w:rsidRDefault="00F900C3"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FB60D3">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6BFF8" w14:textId="77777777" w:rsidR="00F900C3" w:rsidRDefault="00F900C3" w:rsidP="00D65195">
      <w:r>
        <w:separator/>
      </w:r>
    </w:p>
  </w:footnote>
  <w:footnote w:type="continuationSeparator" w:id="0">
    <w:p w14:paraId="12F9A02E" w14:textId="77777777" w:rsidR="00F900C3" w:rsidRDefault="00F900C3" w:rsidP="00D65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B37D2"/>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02101"/>
    <w:rsid w:val="00926D45"/>
    <w:rsid w:val="00937ACF"/>
    <w:rsid w:val="00937E30"/>
    <w:rsid w:val="009562A7"/>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t>
        <a:bodyPr/>
        <a:lstStyle/>
        <a:p>
          <a:endParaRPr lang="en-AU"/>
        </a:p>
      </dgm:t>
    </dgm:pt>
    <dgm:pt modelId="{39BADF48-04C3-476E-ABEF-48B618215028}" type="pres">
      <dgm:prSet presAssocID="{395D2992-E3BD-4845-8183-956A318533DF}" presName="node" presStyleLbl="node1" presStyleIdx="0" presStyleCnt="9">
        <dgm:presLayoutVars>
          <dgm:bulletEnabled val="1"/>
        </dgm:presLayoutVars>
      </dgm:prSet>
      <dgm:spPr/>
      <dgm:t>
        <a:bodyPr/>
        <a:lstStyle/>
        <a:p>
          <a:endParaRPr lang="en-AU"/>
        </a:p>
      </dgm:t>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t>
        <a:bodyPr/>
        <a:lstStyle/>
        <a:p>
          <a:endParaRPr lang="en-AU"/>
        </a:p>
      </dgm:t>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t>
        <a:bodyPr/>
        <a:lstStyle/>
        <a:p>
          <a:endParaRPr lang="en-AU"/>
        </a:p>
      </dgm:t>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t>
        <a:bodyPr/>
        <a:lstStyle/>
        <a:p>
          <a:endParaRPr lang="en-AU"/>
        </a:p>
      </dgm:t>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t>
        <a:bodyPr/>
        <a:lstStyle/>
        <a:p>
          <a:endParaRPr lang="en-AU"/>
        </a:p>
      </dgm:t>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t>
        <a:bodyPr/>
        <a:lstStyle/>
        <a:p>
          <a:endParaRPr lang="en-AU"/>
        </a:p>
      </dgm:t>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t>
        <a:bodyPr/>
        <a:lstStyle/>
        <a:p>
          <a:endParaRPr lang="en-AU"/>
        </a:p>
      </dgm:t>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t>
        <a:bodyPr/>
        <a:lstStyle/>
        <a:p>
          <a:endParaRPr lang="en-AU"/>
        </a:p>
      </dgm:t>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t>
        <a:bodyPr/>
        <a:lstStyle/>
        <a:p>
          <a:endParaRPr lang="en-AU"/>
        </a:p>
      </dgm:t>
    </dgm:pt>
  </dgm:ptLst>
  <dgm:cxnLst>
    <dgm:cxn modelId="{8976CAA8-BA75-4003-A54B-AAB83B84FA03}" srcId="{7B4BAC39-5102-425A-B998-28079A6D1D4B}" destId="{395D2992-E3BD-4845-8183-956A318533DF}" srcOrd="0" destOrd="0" parTransId="{AE837B2D-279F-410F-9265-0AAFDDCA7B51}" sibTransId="{337EB366-0572-4D0E-8614-00D743DA0E34}"/>
    <dgm:cxn modelId="{AEDE218E-BB2D-4F9A-8AF4-D05D775B9331}" srcId="{7B4BAC39-5102-425A-B998-28079A6D1D4B}" destId="{FEE13FFD-52DC-4F48-B4F2-91EC530DC4DD}" srcOrd="4" destOrd="0" parTransId="{6F2BE4A4-B7FC-42C0-8546-F1AE4D3A6E87}" sibTransId="{24539904-B736-4091-9E70-B945EBFE9963}"/>
    <dgm:cxn modelId="{AE66A979-B378-4768-8A83-4547FC41E8F5}" srcId="{7B4BAC39-5102-425A-B998-28079A6D1D4B}" destId="{8A099013-5ED5-4757-9D3F-45FA8FD3561E}" srcOrd="5" destOrd="0" parTransId="{963ED7B4-CC7C-4D14-BB0F-88F7C6B774EC}" sibTransId="{7F2C106D-E22A-4403-8CAC-314C5842C49C}"/>
    <dgm:cxn modelId="{0F17C3CE-81EA-48A1-92FB-CC7E9452DA18}" type="presOf" srcId="{8A099013-5ED5-4757-9D3F-45FA8FD3561E}" destId="{29698476-1370-4292-A6FA-BAF7A01FD417}"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1B452920-A86E-41E1-817B-F0DB01B472F8}" type="presOf" srcId="{9F07142B-4FD6-4B98-8410-E9D65A6F5215}" destId="{6C6F6E2C-5F42-48F8-BCFA-F567037AF697}" srcOrd="0" destOrd="0" presId="urn:microsoft.com/office/officeart/2005/8/layout/default"/>
    <dgm:cxn modelId="{5FC37103-7216-402C-ABF2-B29AC2339840}" type="presOf" srcId="{64B8E5AE-C2C8-41A3-97F5-01A76F978D11}" destId="{42EBEAB3-79D8-49AF-8B00-224E1BE3A596}" srcOrd="0" destOrd="0" presId="urn:microsoft.com/office/officeart/2005/8/layout/default"/>
    <dgm:cxn modelId="{E435C98C-7907-4FC0-9E1B-81E8CFD6FCA2}" type="presOf" srcId="{E653B1AA-872A-499D-BD4F-4ECDDB9CD2C2}" destId="{44691B9B-2F8C-4112-A13D-78AEDA0FC107}" srcOrd="0" destOrd="0" presId="urn:microsoft.com/office/officeart/2005/8/layout/default"/>
    <dgm:cxn modelId="{55DFECC0-26D8-4F11-B13C-87DEB4920E5B}" type="presOf" srcId="{315B3C60-8CF6-4BF5-BD3E-DD9EFDE7E1D3}" destId="{1FB0E478-23A1-4E9C-91BA-0E134C882775}" srcOrd="0" destOrd="0" presId="urn:microsoft.com/office/officeart/2005/8/layout/default"/>
    <dgm:cxn modelId="{CC0EDB8F-A48A-4400-AFC8-CFBF559EE663}" type="presOf" srcId="{395D2992-E3BD-4845-8183-956A318533DF}" destId="{39BADF48-04C3-476E-ABEF-48B618215028}"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67F5A4EF-3DEC-488A-800C-CC6A06E81B82}" srcId="{7B4BAC39-5102-425A-B998-28079A6D1D4B}" destId="{E653B1AA-872A-499D-BD4F-4ECDDB9CD2C2}" srcOrd="6" destOrd="0" parTransId="{B2158E71-ED48-41C2-A6B8-AB068A69F519}" sibTransId="{6236B7E8-746A-47E0-A7E9-1CB1F88FB159}"/>
    <dgm:cxn modelId="{810C566F-82BF-4C0E-8E66-898EDDC1B66E}" srcId="{7B4BAC39-5102-425A-B998-28079A6D1D4B}" destId="{64B8E5AE-C2C8-41A3-97F5-01A76F978D11}" srcOrd="3" destOrd="0" parTransId="{660F45AA-4FDF-4A0E-82A1-266C30A2F919}" sibTransId="{F157E3DD-E73B-40D4-AC72-AE244D6872BF}"/>
    <dgm:cxn modelId="{CFA8653A-A2D9-4BE0-83ED-54522D71FCDD}" srcId="{7B4BAC39-5102-425A-B998-28079A6D1D4B}" destId="{9F07142B-4FD6-4B98-8410-E9D65A6F5215}" srcOrd="2" destOrd="0" parTransId="{F1E2497C-E71C-4AAF-96EE-35DBC66D7AF2}" sibTransId="{3D39CFED-92FD-4F6C-A27F-20E698B32AAC}"/>
    <dgm:cxn modelId="{B784EEC7-CD75-4EE7-8EC0-FDDED10EE651}" type="presOf" srcId="{FEE13FFD-52DC-4F48-B4F2-91EC530DC4DD}" destId="{A62687EF-8736-4E55-A61F-243B2F171348}" srcOrd="0" destOrd="0" presId="urn:microsoft.com/office/officeart/2005/8/layout/default"/>
    <dgm:cxn modelId="{B5710EF1-B736-459F-AD31-73AAC9A6DE49}" type="presOf" srcId="{7B4BAC39-5102-425A-B998-28079A6D1D4B}" destId="{7B9BE61A-1AC1-4CE4-97E4-F007B001BB72}" srcOrd="0" destOrd="0" presId="urn:microsoft.com/office/officeart/2005/8/layout/default"/>
    <dgm:cxn modelId="{6A1DA66F-F5C8-4051-8984-E1347CE6CF6A}" type="presOf" srcId="{2DE8B0DA-66BF-4127-9759-06A9272911AD}" destId="{C02BD9A9-3241-4140-9CD5-87BA3B09A549}" srcOrd="0" destOrd="0" presId="urn:microsoft.com/office/officeart/2005/8/layout/default"/>
    <dgm:cxn modelId="{E10D212D-4E86-4F91-9CC4-C0201B99E1BA}" type="presOf" srcId="{6267DACC-C4DB-4F23-991A-FFAB82A14CCB}" destId="{CF72E00A-5F3A-4072-8DEE-8B78A166F920}"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A4A9894F-AAE0-472E-AD9B-058AD8D0EBEF}" type="presParOf" srcId="{7B9BE61A-1AC1-4CE4-97E4-F007B001BB72}" destId="{39BADF48-04C3-476E-ABEF-48B618215028}" srcOrd="0" destOrd="0" presId="urn:microsoft.com/office/officeart/2005/8/layout/default"/>
    <dgm:cxn modelId="{B3E3983A-1E31-4065-A1CC-0D5CA9302CF9}" type="presParOf" srcId="{7B9BE61A-1AC1-4CE4-97E4-F007B001BB72}" destId="{379B884C-C757-4B6D-8641-94C4A4F075CB}" srcOrd="1" destOrd="0" presId="urn:microsoft.com/office/officeart/2005/8/layout/default"/>
    <dgm:cxn modelId="{674A37EC-A8D9-4319-8E1D-FDE51C80FBC6}" type="presParOf" srcId="{7B9BE61A-1AC1-4CE4-97E4-F007B001BB72}" destId="{CF72E00A-5F3A-4072-8DEE-8B78A166F920}" srcOrd="2" destOrd="0" presId="urn:microsoft.com/office/officeart/2005/8/layout/default"/>
    <dgm:cxn modelId="{B9803082-3E36-4C5D-AADF-BEC68267B977}" type="presParOf" srcId="{7B9BE61A-1AC1-4CE4-97E4-F007B001BB72}" destId="{592D8764-9383-4092-B3B2-9D9823CF5010}" srcOrd="3" destOrd="0" presId="urn:microsoft.com/office/officeart/2005/8/layout/default"/>
    <dgm:cxn modelId="{A43250A6-032B-44B3-B395-0763384A26EA}" type="presParOf" srcId="{7B9BE61A-1AC1-4CE4-97E4-F007B001BB72}" destId="{6C6F6E2C-5F42-48F8-BCFA-F567037AF697}" srcOrd="4" destOrd="0" presId="urn:microsoft.com/office/officeart/2005/8/layout/default"/>
    <dgm:cxn modelId="{1B2C7CA6-7ED7-445E-934C-5D1ED9D7CBBB}" type="presParOf" srcId="{7B9BE61A-1AC1-4CE4-97E4-F007B001BB72}" destId="{AFA22B7F-A854-4DA3-86D1-2AEEAF5048F2}" srcOrd="5" destOrd="0" presId="urn:microsoft.com/office/officeart/2005/8/layout/default"/>
    <dgm:cxn modelId="{42821501-0842-444D-8B4A-D98F5864E042}" type="presParOf" srcId="{7B9BE61A-1AC1-4CE4-97E4-F007B001BB72}" destId="{42EBEAB3-79D8-49AF-8B00-224E1BE3A596}" srcOrd="6" destOrd="0" presId="urn:microsoft.com/office/officeart/2005/8/layout/default"/>
    <dgm:cxn modelId="{86E836F5-663C-4AF4-B19B-E88A655A96B0}" type="presParOf" srcId="{7B9BE61A-1AC1-4CE4-97E4-F007B001BB72}" destId="{4EAE16AC-1E41-4AFE-8B01-DB31F75E3A16}" srcOrd="7" destOrd="0" presId="urn:microsoft.com/office/officeart/2005/8/layout/default"/>
    <dgm:cxn modelId="{14A60B81-E06F-42BF-8290-30C124F2D1F0}" type="presParOf" srcId="{7B9BE61A-1AC1-4CE4-97E4-F007B001BB72}" destId="{A62687EF-8736-4E55-A61F-243B2F171348}" srcOrd="8" destOrd="0" presId="urn:microsoft.com/office/officeart/2005/8/layout/default"/>
    <dgm:cxn modelId="{72DB5393-D978-4BF6-BB9C-D33845129B0A}" type="presParOf" srcId="{7B9BE61A-1AC1-4CE4-97E4-F007B001BB72}" destId="{BF690A22-E52B-4113-A280-04913A94396B}" srcOrd="9" destOrd="0" presId="urn:microsoft.com/office/officeart/2005/8/layout/default"/>
    <dgm:cxn modelId="{77416ABB-F670-4F30-981D-42007E8E409C}" type="presParOf" srcId="{7B9BE61A-1AC1-4CE4-97E4-F007B001BB72}" destId="{29698476-1370-4292-A6FA-BAF7A01FD417}" srcOrd="10" destOrd="0" presId="urn:microsoft.com/office/officeart/2005/8/layout/default"/>
    <dgm:cxn modelId="{78276CF9-07C0-44F4-9C60-7CB43AA2732E}" type="presParOf" srcId="{7B9BE61A-1AC1-4CE4-97E4-F007B001BB72}" destId="{2A6E48B6-EC21-4F1A-BEC2-4B51191AB1C3}" srcOrd="11" destOrd="0" presId="urn:microsoft.com/office/officeart/2005/8/layout/default"/>
    <dgm:cxn modelId="{B06369D9-5A17-41E2-8EA7-39F19DE481EA}" type="presParOf" srcId="{7B9BE61A-1AC1-4CE4-97E4-F007B001BB72}" destId="{44691B9B-2F8C-4112-A13D-78AEDA0FC107}" srcOrd="12" destOrd="0" presId="urn:microsoft.com/office/officeart/2005/8/layout/default"/>
    <dgm:cxn modelId="{4EC85963-022E-4799-8845-5FA55BA5C729}" type="presParOf" srcId="{7B9BE61A-1AC1-4CE4-97E4-F007B001BB72}" destId="{62225532-B5D3-4552-8426-135B5E79FCEB}" srcOrd="13" destOrd="0" presId="urn:microsoft.com/office/officeart/2005/8/layout/default"/>
    <dgm:cxn modelId="{81E91405-D9C0-4C9B-933B-433A6E5A5EB6}" type="presParOf" srcId="{7B9BE61A-1AC1-4CE4-97E4-F007B001BB72}" destId="{C02BD9A9-3241-4140-9CD5-87BA3B09A549}" srcOrd="14" destOrd="0" presId="urn:microsoft.com/office/officeart/2005/8/layout/default"/>
    <dgm:cxn modelId="{440783E8-4B91-4052-91EB-52317905C3CD}" type="presParOf" srcId="{7B9BE61A-1AC1-4CE4-97E4-F007B001BB72}" destId="{25E20ABC-1F28-4CB1-ACB2-C4AE4B58015E}" srcOrd="15" destOrd="0" presId="urn:microsoft.com/office/officeart/2005/8/layout/default"/>
    <dgm:cxn modelId="{EAF74709-449C-4486-BB5C-417DC7111EAC}"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870F7-5201-4BDD-8DCF-805067E3D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191</TotalTime>
  <Pages>2</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Ellina Nukundj</dc:creator>
  <cp:keywords/>
  <dc:description/>
  <cp:lastModifiedBy>Cornelius Deasi Jnr</cp:lastModifiedBy>
  <cp:revision>68</cp:revision>
  <dcterms:created xsi:type="dcterms:W3CDTF">2022-02-27T04:38:00Z</dcterms:created>
  <dcterms:modified xsi:type="dcterms:W3CDTF">2023-09-05T01:32:00Z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