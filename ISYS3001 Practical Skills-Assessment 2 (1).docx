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0B37D2">
        <w:rPr>
          <w:rFonts w:ascii="Roboto" w:hAnsi="Roboto" w:cs="Times New Roman"/>
          <w:bCs/>
          <w:color w:val="005E86"/>
          <w:sz w:val="22"/>
          <w:szCs w:val="17"/>
          <w:highlight w:val="yellow"/>
        </w:rPr>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40FB1" w:rsidRDefault="00FE1315" w:rsidP="006D4523">
      <w:pPr>
        <w:rPr>
          <w:rFonts w:ascii="Roboto" w:hAnsi="Roboto" w:cs="Times New Roman"/>
          <w:b/>
          <w:bCs/>
          <w:color w:val="005E86"/>
          <w:sz w:val="20"/>
          <w:szCs w:val="17"/>
          <w:highlight w:val="yellow"/>
        </w:rPr>
      </w:pPr>
      <w:r w:rsidRPr="00640FB1">
        <w:rPr>
          <w:rFonts w:ascii="Roboto" w:hAnsi="Roboto" w:cs="Times New Roman"/>
          <w:b/>
          <w:bCs/>
          <w:color w:val="005E86"/>
          <w:sz w:val="24"/>
          <w:szCs w:val="17"/>
          <w:highlight w:val="yellow"/>
        </w:rPr>
        <w:t>Task</w:t>
      </w:r>
      <w:r w:rsidRPr="00640FB1">
        <w:rPr>
          <w:rFonts w:ascii="Roboto" w:hAnsi="Roboto" w:cs="Times New Roman"/>
          <w:b/>
          <w:bCs/>
          <w:color w:val="005E86"/>
          <w:sz w:val="20"/>
          <w:szCs w:val="17"/>
          <w:highlight w:val="yellow"/>
        </w:rPr>
        <w:t xml:space="preserve"> </w:t>
      </w:r>
      <w:r w:rsidRPr="00640FB1">
        <w:rPr>
          <w:rFonts w:ascii="Roboto" w:hAnsi="Roboto" w:cs="Times New Roman"/>
          <w:b/>
          <w:bCs/>
          <w:color w:val="005E86"/>
          <w:sz w:val="24"/>
          <w:szCs w:val="17"/>
          <w:highlight w:val="yellow"/>
        </w:rPr>
        <w:t>Descri</w:t>
      </w:r>
      <w:r w:rsidRPr="00640FB1">
        <w:rPr>
          <w:rFonts w:ascii="Roboto" w:hAnsi="Roboto" w:cs="Times New Roman"/>
          <w:b/>
          <w:bCs/>
          <w:color w:val="1F4E79" w:themeColor="accent5" w:themeShade="80"/>
          <w:sz w:val="24"/>
          <w:szCs w:val="17"/>
          <w:highlight w:val="yellow"/>
        </w:rPr>
        <w:t>ptio</w:t>
      </w:r>
      <w:r w:rsidRPr="00640FB1">
        <w:rPr>
          <w:rFonts w:ascii="Roboto" w:hAnsi="Roboto" w:cs="Times New Roman"/>
          <w:b/>
          <w:bCs/>
          <w:color w:val="005E86"/>
          <w:sz w:val="24"/>
          <w:szCs w:val="17"/>
          <w:highlight w:val="yellow"/>
        </w:rPr>
        <w:t>n</w:t>
      </w:r>
      <w:r w:rsidR="00692EA3" w:rsidRPr="00640FB1">
        <w:rPr>
          <w:rFonts w:ascii="Roboto" w:hAnsi="Roboto" w:cs="Times New Roman"/>
          <w:b/>
          <w:bCs/>
          <w:color w:val="005E86"/>
          <w:sz w:val="24"/>
          <w:szCs w:val="17"/>
          <w:highlight w:val="yellow"/>
        </w:rPr>
        <w:t>s</w:t>
      </w:r>
      <w:r w:rsidRPr="00640FB1">
        <w:rPr>
          <w:rFonts w:ascii="Roboto" w:hAnsi="Roboto" w:cs="Times New Roman"/>
          <w:b/>
          <w:bCs/>
          <w:color w:val="005E86"/>
          <w:sz w:val="20"/>
          <w:szCs w:val="17"/>
          <w:highlight w:val="yellow"/>
        </w:rPr>
        <w:t>:</w:t>
      </w:r>
    </w:p>
    <w:p w14:paraId="6F2C835E" w14:textId="00918CF2" w:rsidR="00DC1177" w:rsidRPr="00602E9B" w:rsidRDefault="00DC1177" w:rsidP="00DC1177">
      <w:pPr>
        <w:rPr>
          <w:rFonts w:ascii="Roboto" w:hAnsi="Roboto" w:cs="Times New Roman"/>
          <w:b/>
          <w:color w:val="44546A" w:themeColor="text2"/>
          <w:sz w:val="20"/>
          <w:szCs w:val="17"/>
        </w:rPr>
      </w:pPr>
      <w:r w:rsidRPr="00640FB1">
        <w:rPr>
          <w:rFonts w:ascii="Roboto" w:hAnsi="Roboto" w:cs="Times New Roman"/>
          <w:b/>
          <w:color w:val="44546A" w:themeColor="text2"/>
          <w:sz w:val="20"/>
          <w:szCs w:val="17"/>
          <w:highlight w:val="yellow"/>
        </w:rPr>
        <w:t>Code/file version management (8 marks)</w:t>
      </w:r>
      <w:r w:rsidR="00640FB1">
        <w:rPr>
          <w:rFonts w:ascii="Roboto" w:hAnsi="Roboto" w:cs="Times New Roman"/>
          <w:b/>
          <w:color w:val="44546A" w:themeColor="text2"/>
          <w:sz w:val="20"/>
          <w:szCs w:val="17"/>
        </w:rPr>
        <w:t xml:space="preserve"> </w:t>
      </w:r>
      <w:proofErr w:type="spellStart"/>
      <w:r w:rsidR="00640FB1">
        <w:rPr>
          <w:rFonts w:ascii="Roboto" w:hAnsi="Roboto" w:cs="Times New Roman"/>
          <w:b/>
          <w:color w:val="44546A" w:themeColor="text2"/>
          <w:sz w:val="20"/>
          <w:szCs w:val="17"/>
        </w:rPr>
        <w:t>Lucintha</w:t>
      </w:r>
      <w:proofErr w:type="spellEnd"/>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422B95" w:rsidP="00543700">
      <w:pPr>
        <w:jc w:val="both"/>
        <w:rPr>
          <w:rFonts w:ascii="Roboto" w:hAnsi="Roboto" w:cs="Times New Roman"/>
          <w:bCs/>
          <w:i/>
          <w:iCs/>
          <w:sz w:val="20"/>
          <w:szCs w:val="17"/>
        </w:rPr>
      </w:pPr>
      <w:hyperlink r:id="rId9" w:history="1">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You will need to add your GitHub account name to your assignment! (So that the marker can confirm your project activity).</w:t>
      </w:r>
    </w:p>
    <w:p w14:paraId="7B0D2DAA" w14:textId="77777777" w:rsidR="00DC1177"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Remember that your name will be public, please do not disclose any personal information.</w:t>
      </w:r>
    </w:p>
    <w:p w14:paraId="4860A361" w14:textId="763A808F" w:rsidR="00692EA3"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 xml:space="preserve">Do not place your </w:t>
      </w:r>
      <w:r w:rsidR="004A081C" w:rsidRPr="00DE0426">
        <w:rPr>
          <w:rFonts w:ascii="Roboto" w:hAnsi="Roboto" w:cs="Times New Roman"/>
          <w:bCs/>
          <w:sz w:val="20"/>
          <w:szCs w:val="17"/>
          <w:highlight w:val="green"/>
        </w:rPr>
        <w:t>student ID</w:t>
      </w:r>
      <w:r w:rsidRPr="00DE0426">
        <w:rPr>
          <w:rFonts w:ascii="Roboto" w:hAnsi="Roboto" w:cs="Times New Roman"/>
          <w:bCs/>
          <w:sz w:val="20"/>
          <w:szCs w:val="17"/>
          <w:highlight w:val="green"/>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C669A4">
        <w:rPr>
          <w:rFonts w:ascii="Roboto" w:hAnsi="Roboto" w:cs="Times New Roman"/>
          <w:bCs/>
          <w:sz w:val="20"/>
          <w:szCs w:val="17"/>
          <w:highlight w:val="red"/>
        </w:rPr>
        <w:t>Note that the nightly builds</w:t>
      </w:r>
      <w:r w:rsidR="00A249B6" w:rsidRPr="00C669A4">
        <w:rPr>
          <w:rFonts w:ascii="Roboto" w:hAnsi="Roboto" w:cs="Times New Roman"/>
          <w:bCs/>
          <w:sz w:val="20"/>
          <w:szCs w:val="17"/>
          <w:highlight w:val="red"/>
        </w:rPr>
        <w:t xml:space="preserve"> evolve over time so carefully reference the facts that you have gathered and indicate the dates to which your descriptions</w:t>
      </w:r>
      <w:bookmarkStart w:id="0" w:name="_GoBack"/>
      <w:bookmarkEnd w:id="0"/>
      <w:r w:rsidR="00A249B6" w:rsidRPr="00602E9B">
        <w:rPr>
          <w:rFonts w:ascii="Roboto" w:hAnsi="Roboto" w:cs="Times New Roman"/>
          <w:bCs/>
          <w:sz w:val="20"/>
          <w:szCs w:val="17"/>
        </w:rPr>
        <w:t xml:space="preserve">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37C8C4B0" w:rsidR="003B4C23" w:rsidRPr="00602E9B" w:rsidRDefault="003B4C23" w:rsidP="003B4C23">
      <w:pPr>
        <w:rPr>
          <w:rFonts w:ascii="Roboto" w:hAnsi="Roboto" w:cs="Times New Roman"/>
          <w:b/>
          <w:color w:val="44546A" w:themeColor="text2"/>
          <w:sz w:val="20"/>
          <w:szCs w:val="17"/>
        </w:rPr>
      </w:pPr>
      <w:r w:rsidRPr="00FB60D3">
        <w:rPr>
          <w:rFonts w:ascii="Roboto" w:hAnsi="Roboto" w:cs="Times New Roman"/>
          <w:b/>
          <w:color w:val="44546A" w:themeColor="text2"/>
          <w:sz w:val="20"/>
          <w:szCs w:val="17"/>
          <w:highlight w:val="yellow"/>
        </w:rPr>
        <w:t>Request for Proposal (RFP) (20 marks)</w:t>
      </w:r>
      <w:r w:rsidRPr="00602E9B">
        <w:rPr>
          <w:rFonts w:ascii="Roboto" w:hAnsi="Roboto" w:cs="Times New Roman"/>
          <w:b/>
          <w:color w:val="44546A" w:themeColor="text2"/>
          <w:sz w:val="20"/>
          <w:szCs w:val="17"/>
        </w:rPr>
        <w:t xml:space="preserve"> </w:t>
      </w:r>
      <w:r w:rsidR="00FB60D3">
        <w:rPr>
          <w:rFonts w:ascii="Roboto" w:hAnsi="Roboto" w:cs="Times New Roman"/>
          <w:b/>
          <w:color w:val="44546A" w:themeColor="text2"/>
          <w:sz w:val="20"/>
          <w:szCs w:val="17"/>
        </w:rPr>
        <w:t>Cornelius</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4DB885B" w:rsidR="003B4C23" w:rsidRPr="00602E9B" w:rsidRDefault="003B4C23" w:rsidP="00543700">
      <w:pPr>
        <w:jc w:val="both"/>
        <w:rPr>
          <w:rFonts w:ascii="Roboto" w:hAnsi="Roboto" w:cs="Times New Roman"/>
          <w:bCs/>
          <w:sz w:val="20"/>
          <w:szCs w:val="17"/>
        </w:rPr>
      </w:pPr>
      <w:r w:rsidRPr="00970EBB">
        <w:rPr>
          <w:rFonts w:ascii="Roboto" w:hAnsi="Roboto" w:cs="Times New Roman"/>
          <w:bCs/>
          <w:sz w:val="20"/>
          <w:szCs w:val="17"/>
          <w:highlight w:val="yellow"/>
        </w:rPr>
        <w:t>Their initial requirements are:</w:t>
      </w:r>
      <w:r w:rsidR="00970EBB">
        <w:rPr>
          <w:rFonts w:ascii="Roboto" w:hAnsi="Roboto" w:cs="Times New Roman"/>
          <w:bCs/>
          <w:sz w:val="20"/>
          <w:szCs w:val="17"/>
          <w:highlight w:val="yellow"/>
        </w:rPr>
        <w:t xml:space="preserve"> by </w:t>
      </w:r>
      <w:proofErr w:type="spellStart"/>
      <w:r w:rsidR="00970EBB">
        <w:rPr>
          <w:rFonts w:ascii="Roboto" w:hAnsi="Roboto" w:cs="Times New Roman"/>
          <w:bCs/>
          <w:sz w:val="20"/>
          <w:szCs w:val="17"/>
          <w:highlight w:val="yellow"/>
        </w:rPr>
        <w:t>Aaro</w:t>
      </w:r>
      <w:proofErr w:type="spellEnd"/>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1B7274" w:rsidRDefault="003B4C23" w:rsidP="00543700">
      <w:pPr>
        <w:pStyle w:val="ListParagraph"/>
        <w:numPr>
          <w:ilvl w:val="0"/>
          <w:numId w:val="10"/>
        </w:numPr>
        <w:ind w:left="360" w:hanging="360"/>
        <w:jc w:val="both"/>
        <w:rPr>
          <w:rFonts w:ascii="Roboto" w:hAnsi="Roboto" w:cs="Times New Roman"/>
          <w:bCs/>
          <w:sz w:val="20"/>
          <w:szCs w:val="17"/>
          <w:highlight w:val="cyan"/>
        </w:rPr>
      </w:pPr>
      <w:r w:rsidRPr="001B7274">
        <w:rPr>
          <w:rFonts w:ascii="Roboto" w:hAnsi="Roboto" w:cs="Times New Roman"/>
          <w:bCs/>
          <w:sz w:val="20"/>
          <w:szCs w:val="17"/>
          <w:highlight w:val="cyan"/>
        </w:rPr>
        <w:t xml:space="preserve">A marketing system that allows for digital marketing using e-mail, social media, and any other modern marketing techniques. This will use details in the customer relations database but allow other prospective </w:t>
      </w:r>
      <w:r w:rsidR="00FC6754" w:rsidRPr="001B7274">
        <w:rPr>
          <w:rFonts w:ascii="Roboto" w:hAnsi="Roboto" w:cs="Times New Roman"/>
          <w:bCs/>
          <w:sz w:val="20"/>
          <w:szCs w:val="17"/>
          <w:highlight w:val="cyan"/>
        </w:rPr>
        <w:t>customers’</w:t>
      </w:r>
      <w:r w:rsidRPr="001B7274">
        <w:rPr>
          <w:rFonts w:ascii="Roboto" w:hAnsi="Roboto" w:cs="Times New Roman"/>
          <w:bCs/>
          <w:sz w:val="20"/>
          <w:szCs w:val="17"/>
          <w:highlight w:val="cyan"/>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lastRenderedPageBreak/>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8E7AC4" w:rsidRDefault="004D25CA" w:rsidP="004D25CA">
      <w:pPr>
        <w:jc w:val="both"/>
        <w:rPr>
          <w:rFonts w:ascii="Roboto" w:hAnsi="Roboto" w:cs="Times New Roman"/>
          <w:bCs/>
          <w:sz w:val="20"/>
          <w:szCs w:val="17"/>
          <w:highlight w:val="black"/>
        </w:rPr>
      </w:pPr>
      <w:r w:rsidRPr="008E7AC4">
        <w:rPr>
          <w:rFonts w:ascii="Roboto" w:hAnsi="Roboto" w:cs="Times New Roman"/>
          <w:bCs/>
          <w:sz w:val="20"/>
          <w:szCs w:val="17"/>
          <w:highlight w:val="black"/>
        </w:rPr>
        <w:t>The first page of the assignment should have your name, student ID, ISYS3001 Assessment 2, and the date you submit your assignment.</w:t>
      </w:r>
    </w:p>
    <w:p w14:paraId="54F7D2C2" w14:textId="77777777" w:rsidR="004D25CA" w:rsidRPr="008E7AC4" w:rsidRDefault="004D25CA" w:rsidP="004D25CA">
      <w:pPr>
        <w:jc w:val="both"/>
        <w:rPr>
          <w:rFonts w:ascii="Roboto" w:hAnsi="Roboto" w:cs="Times New Roman"/>
          <w:bCs/>
          <w:sz w:val="20"/>
          <w:szCs w:val="17"/>
          <w:highlight w:val="black"/>
        </w:rPr>
      </w:pPr>
      <w:r w:rsidRPr="008E7AC4">
        <w:rPr>
          <w:rFonts w:ascii="Roboto" w:hAnsi="Roboto" w:cs="Times New Roman"/>
          <w:bCs/>
          <w:sz w:val="20"/>
          <w:szCs w:val="17"/>
          <w:highlight w:val="black"/>
        </w:rPr>
        <w:t>When you have completed the assignment, you are required to submit your assignment in PDF/DOC format. The file will be named using the following convention:</w:t>
      </w:r>
    </w:p>
    <w:p w14:paraId="425D4407" w14:textId="3B8568BB" w:rsidR="004D25CA" w:rsidRPr="008E7AC4" w:rsidRDefault="004D25CA" w:rsidP="004D25CA">
      <w:pPr>
        <w:jc w:val="both"/>
        <w:rPr>
          <w:rFonts w:ascii="Roboto" w:hAnsi="Roboto" w:cs="Times New Roman"/>
          <w:bCs/>
          <w:sz w:val="18"/>
          <w:szCs w:val="18"/>
          <w:highlight w:val="black"/>
        </w:rPr>
      </w:pPr>
      <w:r w:rsidRPr="008E7AC4">
        <w:rPr>
          <w:rFonts w:ascii="Roboto" w:hAnsi="Roboto" w:cs="Times New Roman"/>
          <w:bCs/>
          <w:sz w:val="18"/>
          <w:szCs w:val="18"/>
          <w:highlight w:val="black"/>
        </w:rPr>
        <w:t>Filename = FirstInitialYourLastName_ISYS3001_A</w:t>
      </w:r>
      <w:r w:rsidR="00C04790" w:rsidRPr="008E7AC4">
        <w:rPr>
          <w:rFonts w:ascii="Roboto" w:hAnsi="Roboto" w:cs="Times New Roman"/>
          <w:bCs/>
          <w:sz w:val="18"/>
          <w:szCs w:val="18"/>
          <w:highlight w:val="black"/>
        </w:rPr>
        <w:t>2</w:t>
      </w:r>
      <w:r w:rsidRPr="008E7AC4">
        <w:rPr>
          <w:rFonts w:ascii="Roboto" w:hAnsi="Roboto" w:cs="Times New Roman"/>
          <w:bCs/>
          <w:sz w:val="18"/>
          <w:szCs w:val="18"/>
          <w:highlight w:val="black"/>
        </w:rPr>
        <w:t xml:space="preserve">.pdf </w:t>
      </w:r>
    </w:p>
    <w:p w14:paraId="781CF6AF" w14:textId="6635BD11" w:rsidR="003B4C23" w:rsidRPr="00602E9B" w:rsidRDefault="004D25CA" w:rsidP="004D25CA">
      <w:pPr>
        <w:jc w:val="both"/>
        <w:rPr>
          <w:rFonts w:ascii="Roboto" w:hAnsi="Roboto" w:cs="Times New Roman"/>
          <w:bCs/>
          <w:sz w:val="18"/>
          <w:szCs w:val="18"/>
        </w:rPr>
      </w:pPr>
      <w:r w:rsidRPr="008E7AC4">
        <w:rPr>
          <w:rFonts w:ascii="Roboto" w:hAnsi="Roboto" w:cs="Times New Roman"/>
          <w:bCs/>
          <w:sz w:val="18"/>
          <w:szCs w:val="18"/>
          <w:highlight w:val="black"/>
        </w:rPr>
        <w:t xml:space="preserve">(i.e. </w:t>
      </w:r>
      <w:r w:rsidR="00D305A7" w:rsidRPr="008E7AC4">
        <w:rPr>
          <w:rFonts w:ascii="Roboto" w:hAnsi="Roboto" w:cs="Times New Roman"/>
          <w:bCs/>
          <w:i/>
          <w:iCs/>
          <w:sz w:val="18"/>
          <w:szCs w:val="18"/>
          <w:highlight w:val="black"/>
        </w:rPr>
        <w:t>bpillai</w:t>
      </w:r>
      <w:r w:rsidRPr="008E7AC4">
        <w:rPr>
          <w:rFonts w:ascii="Roboto" w:hAnsi="Roboto" w:cs="Times New Roman"/>
          <w:bCs/>
          <w:i/>
          <w:iCs/>
          <w:sz w:val="18"/>
          <w:szCs w:val="18"/>
          <w:highlight w:val="black"/>
        </w:rPr>
        <w:t>_ISYS</w:t>
      </w:r>
      <w:r w:rsidR="00C04790" w:rsidRPr="008E7AC4">
        <w:rPr>
          <w:rFonts w:ascii="Roboto" w:hAnsi="Roboto" w:cs="Times New Roman"/>
          <w:bCs/>
          <w:i/>
          <w:iCs/>
          <w:sz w:val="18"/>
          <w:szCs w:val="18"/>
          <w:highlight w:val="black"/>
        </w:rPr>
        <w:t>3</w:t>
      </w:r>
      <w:r w:rsidRPr="008E7AC4">
        <w:rPr>
          <w:rFonts w:ascii="Roboto" w:hAnsi="Roboto" w:cs="Times New Roman"/>
          <w:bCs/>
          <w:i/>
          <w:iCs/>
          <w:sz w:val="18"/>
          <w:szCs w:val="18"/>
          <w:highlight w:val="black"/>
        </w:rPr>
        <w:t>00</w:t>
      </w:r>
      <w:r w:rsidR="00C04790" w:rsidRPr="008E7AC4">
        <w:rPr>
          <w:rFonts w:ascii="Roboto" w:hAnsi="Roboto" w:cs="Times New Roman"/>
          <w:bCs/>
          <w:i/>
          <w:iCs/>
          <w:sz w:val="18"/>
          <w:szCs w:val="18"/>
          <w:highlight w:val="black"/>
        </w:rPr>
        <w:t>1</w:t>
      </w:r>
      <w:r w:rsidRPr="008E7AC4">
        <w:rPr>
          <w:rFonts w:ascii="Roboto" w:hAnsi="Roboto" w:cs="Times New Roman"/>
          <w:bCs/>
          <w:i/>
          <w:iCs/>
          <w:sz w:val="18"/>
          <w:szCs w:val="18"/>
          <w:highlight w:val="black"/>
        </w:rPr>
        <w:t>_A</w:t>
      </w:r>
      <w:r w:rsidR="00C04790" w:rsidRPr="008E7AC4">
        <w:rPr>
          <w:rFonts w:ascii="Roboto" w:hAnsi="Roboto" w:cs="Times New Roman"/>
          <w:bCs/>
          <w:i/>
          <w:iCs/>
          <w:sz w:val="18"/>
          <w:szCs w:val="18"/>
          <w:highlight w:val="black"/>
        </w:rPr>
        <w:t>2</w:t>
      </w:r>
      <w:r w:rsidRPr="008E7AC4">
        <w:rPr>
          <w:rFonts w:ascii="Roboto" w:hAnsi="Roboto" w:cs="Times New Roman"/>
          <w:bCs/>
          <w:i/>
          <w:iCs/>
          <w:sz w:val="18"/>
          <w:szCs w:val="18"/>
          <w:highlight w:val="black"/>
        </w:rPr>
        <w:t>.pdf</w:t>
      </w:r>
      <w:r w:rsidRPr="008E7AC4">
        <w:rPr>
          <w:rFonts w:ascii="Roboto" w:hAnsi="Roboto" w:cs="Times New Roman"/>
          <w:bCs/>
          <w:sz w:val="18"/>
          <w:szCs w:val="18"/>
          <w:highlight w:val="black"/>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lastRenderedPageBreak/>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5"/>
      <w:footerReference w:type="default" r:id="rId16"/>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FE868E" w14:textId="77777777" w:rsidR="00422B95" w:rsidRDefault="00422B95" w:rsidP="00D65195">
      <w:r>
        <w:separator/>
      </w:r>
    </w:p>
  </w:endnote>
  <w:endnote w:type="continuationSeparator" w:id="0">
    <w:p w14:paraId="2C81E208" w14:textId="77777777" w:rsidR="00422B95" w:rsidRDefault="00422B95"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C669A4">
          <w:rPr>
            <w:noProof/>
          </w:rPr>
          <w:t>1</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10C995" w14:textId="77777777" w:rsidR="00422B95" w:rsidRDefault="00422B95" w:rsidP="00D65195">
      <w:r>
        <w:separator/>
      </w:r>
    </w:p>
  </w:footnote>
  <w:footnote w:type="continuationSeparator" w:id="0">
    <w:p w14:paraId="363D5CA8" w14:textId="77777777" w:rsidR="00422B95" w:rsidRDefault="00422B95" w:rsidP="00D651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31B09"/>
    <w:rsid w:val="000439EB"/>
    <w:rsid w:val="00044DC6"/>
    <w:rsid w:val="000463A3"/>
    <w:rsid w:val="00047C20"/>
    <w:rsid w:val="000A2AA4"/>
    <w:rsid w:val="000B37D2"/>
    <w:rsid w:val="000C0AA6"/>
    <w:rsid w:val="000D7115"/>
    <w:rsid w:val="000F7D70"/>
    <w:rsid w:val="00116BE7"/>
    <w:rsid w:val="0013263F"/>
    <w:rsid w:val="00160451"/>
    <w:rsid w:val="00166DAB"/>
    <w:rsid w:val="001B475E"/>
    <w:rsid w:val="001B586E"/>
    <w:rsid w:val="001B7274"/>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2B95"/>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0FB1"/>
    <w:rsid w:val="00643BEB"/>
    <w:rsid w:val="00652789"/>
    <w:rsid w:val="00692EA3"/>
    <w:rsid w:val="00695592"/>
    <w:rsid w:val="006A086D"/>
    <w:rsid w:val="006A39D1"/>
    <w:rsid w:val="006D4523"/>
    <w:rsid w:val="006D473D"/>
    <w:rsid w:val="006E4199"/>
    <w:rsid w:val="00706F68"/>
    <w:rsid w:val="00716B06"/>
    <w:rsid w:val="0076026F"/>
    <w:rsid w:val="0076491B"/>
    <w:rsid w:val="00780A1B"/>
    <w:rsid w:val="00781377"/>
    <w:rsid w:val="00782F6B"/>
    <w:rsid w:val="0079243A"/>
    <w:rsid w:val="00797C29"/>
    <w:rsid w:val="007D461E"/>
    <w:rsid w:val="00815D1D"/>
    <w:rsid w:val="008310FA"/>
    <w:rsid w:val="008363E1"/>
    <w:rsid w:val="008476BF"/>
    <w:rsid w:val="00861B82"/>
    <w:rsid w:val="0089212B"/>
    <w:rsid w:val="00893EEE"/>
    <w:rsid w:val="008A436C"/>
    <w:rsid w:val="008E22C0"/>
    <w:rsid w:val="008E7AC4"/>
    <w:rsid w:val="00902101"/>
    <w:rsid w:val="00926D45"/>
    <w:rsid w:val="00937ACF"/>
    <w:rsid w:val="00937E30"/>
    <w:rsid w:val="009562A7"/>
    <w:rsid w:val="00970EBB"/>
    <w:rsid w:val="00981248"/>
    <w:rsid w:val="009A0963"/>
    <w:rsid w:val="00A07E91"/>
    <w:rsid w:val="00A249B6"/>
    <w:rsid w:val="00A55E2F"/>
    <w:rsid w:val="00AB59D5"/>
    <w:rsid w:val="00AB5C79"/>
    <w:rsid w:val="00AC6E06"/>
    <w:rsid w:val="00B15150"/>
    <w:rsid w:val="00B22803"/>
    <w:rsid w:val="00B4142E"/>
    <w:rsid w:val="00B5463B"/>
    <w:rsid w:val="00B7041E"/>
    <w:rsid w:val="00BA0AD9"/>
    <w:rsid w:val="00BB4202"/>
    <w:rsid w:val="00BE34C3"/>
    <w:rsid w:val="00C04790"/>
    <w:rsid w:val="00C669A4"/>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E0426"/>
    <w:rsid w:val="00DF283F"/>
    <w:rsid w:val="00DF3278"/>
    <w:rsid w:val="00E24172"/>
    <w:rsid w:val="00E2489F"/>
    <w:rsid w:val="00E328CC"/>
    <w:rsid w:val="00F05E8C"/>
    <w:rsid w:val="00F61EAC"/>
    <w:rsid w:val="00F7550A"/>
    <w:rsid w:val="00F7755A"/>
    <w:rsid w:val="00F83546"/>
    <w:rsid w:val="00F900C3"/>
    <w:rsid w:val="00FB60D3"/>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1">
    <w:name w:val="Unresolved Mention1"/>
    <w:basedOn w:val="DefaultParagraphFont"/>
    <w:uiPriority w:val="99"/>
    <w:semiHidden/>
    <w:unhideWhenUsed/>
    <w:rsid w:val="003D5FF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1">
    <w:name w:val="Unresolved Mention1"/>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diagramData" Target="diagrams/data1.xml"/><Relationship Id="rId4" Type="http://schemas.microsoft.com/office/2007/relationships/stylesWithEffects" Target="stylesWithEffects.xml"/><Relationship Id="rId9" Type="http://schemas.openxmlformats.org/officeDocument/2006/relationships/hyperlink" Target="https://github.com/b-pillai/ISYS3001_2023_Term1-Assessment2" TargetMode="External"/><Relationship Id="rId14" Type="http://schemas.microsoft.com/office/2007/relationships/diagramDrawing" Target="diagrams/drawing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t>
        <a:bodyPr/>
        <a:lstStyle/>
        <a:p>
          <a:endParaRPr lang="en-US"/>
        </a:p>
      </dgm:t>
    </dgm:pt>
    <dgm:pt modelId="{39BADF48-04C3-476E-ABEF-48B618215028}" type="pres">
      <dgm:prSet presAssocID="{395D2992-E3BD-4845-8183-956A318533DF}" presName="node" presStyleLbl="node1" presStyleIdx="0" presStyleCnt="9">
        <dgm:presLayoutVars>
          <dgm:bulletEnabled val="1"/>
        </dgm:presLayoutVars>
      </dgm:prSet>
      <dgm:spPr/>
      <dgm:t>
        <a:bodyPr/>
        <a:lstStyle/>
        <a:p>
          <a:endParaRPr lang="en-US"/>
        </a:p>
      </dgm:t>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t>
        <a:bodyPr/>
        <a:lstStyle/>
        <a:p>
          <a:endParaRPr lang="en-US"/>
        </a:p>
      </dgm:t>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t>
        <a:bodyPr/>
        <a:lstStyle/>
        <a:p>
          <a:endParaRPr lang="en-US"/>
        </a:p>
      </dgm:t>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t>
        <a:bodyPr/>
        <a:lstStyle/>
        <a:p>
          <a:endParaRPr lang="en-US"/>
        </a:p>
      </dgm:t>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t>
        <a:bodyPr/>
        <a:lstStyle/>
        <a:p>
          <a:endParaRPr lang="en-US"/>
        </a:p>
      </dgm:t>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t>
        <a:bodyPr/>
        <a:lstStyle/>
        <a:p>
          <a:endParaRPr lang="en-US"/>
        </a:p>
      </dgm:t>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t>
        <a:bodyPr/>
        <a:lstStyle/>
        <a:p>
          <a:endParaRPr lang="en-US"/>
        </a:p>
      </dgm:t>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t>
        <a:bodyPr/>
        <a:lstStyle/>
        <a:p>
          <a:endParaRPr lang="en-US"/>
        </a:p>
      </dgm:t>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t>
        <a:bodyPr/>
        <a:lstStyle/>
        <a:p>
          <a:endParaRPr lang="en-US"/>
        </a:p>
      </dgm:t>
    </dgm:pt>
  </dgm:ptLst>
  <dgm:cxnLst>
    <dgm:cxn modelId="{AEDE218E-BB2D-4F9A-8AF4-D05D775B9331}" srcId="{7B4BAC39-5102-425A-B998-28079A6D1D4B}" destId="{FEE13FFD-52DC-4F48-B4F2-91EC530DC4DD}" srcOrd="4" destOrd="0" parTransId="{6F2BE4A4-B7FC-42C0-8546-F1AE4D3A6E87}" sibTransId="{24539904-B736-4091-9E70-B945EBFE9963}"/>
    <dgm:cxn modelId="{1DCF4A0C-6B55-4A12-88C8-58A8D094D937}" type="presOf" srcId="{8A099013-5ED5-4757-9D3F-45FA8FD3561E}" destId="{29698476-1370-4292-A6FA-BAF7A01FD417}"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7C23A682-E037-458A-ABF4-97EE4ED8C10D}" type="presOf" srcId="{E653B1AA-872A-499D-BD4F-4ECDDB9CD2C2}" destId="{44691B9B-2F8C-4112-A13D-78AEDA0FC107}" srcOrd="0" destOrd="0" presId="urn:microsoft.com/office/officeart/2005/8/layout/default"/>
    <dgm:cxn modelId="{E4E81892-1F1C-4B1F-BF7D-25EC586B2C2F}" type="presOf" srcId="{7B4BAC39-5102-425A-B998-28079A6D1D4B}" destId="{7B9BE61A-1AC1-4CE4-97E4-F007B001BB72}" srcOrd="0" destOrd="0" presId="urn:microsoft.com/office/officeart/2005/8/layout/default"/>
    <dgm:cxn modelId="{540C672A-FE20-4138-B56A-9AB332B8D19B}" type="presOf" srcId="{395D2992-E3BD-4845-8183-956A318533DF}" destId="{39BADF48-04C3-476E-ABEF-48B618215028}" srcOrd="0" destOrd="0" presId="urn:microsoft.com/office/officeart/2005/8/layout/default"/>
    <dgm:cxn modelId="{948D7898-12A2-44B4-A1DA-FA07859B16D5}" srcId="{7B4BAC39-5102-425A-B998-28079A6D1D4B}" destId="{2DE8B0DA-66BF-4127-9759-06A9272911AD}" srcOrd="7" destOrd="0" parTransId="{B5BDE22B-DBF4-41EB-997A-5417348CF985}" sibTransId="{5ECC82E9-F7E7-4DBD-A70A-CADE3FCE80E4}"/>
    <dgm:cxn modelId="{45FB9327-1B19-4444-AE22-444BC9252049}" type="presOf" srcId="{64B8E5AE-C2C8-41A3-97F5-01A76F978D11}" destId="{42EBEAB3-79D8-49AF-8B00-224E1BE3A596}"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B533ABA1-543B-4440-B267-33F0CD0B914C}" srcId="{7B4BAC39-5102-425A-B998-28079A6D1D4B}" destId="{315B3C60-8CF6-4BF5-BD3E-DD9EFDE7E1D3}" srcOrd="8" destOrd="0" parTransId="{977D0D5E-2D9B-4145-A061-C2A018BCC19C}" sibTransId="{502DC04C-1742-4CDC-A2F9-C10F3CA9A48B}"/>
    <dgm:cxn modelId="{67F5A4EF-3DEC-488A-800C-CC6A06E81B82}" srcId="{7B4BAC39-5102-425A-B998-28079A6D1D4B}" destId="{E653B1AA-872A-499D-BD4F-4ECDDB9CD2C2}" srcOrd="6" destOrd="0" parTransId="{B2158E71-ED48-41C2-A6B8-AB068A69F519}" sibTransId="{6236B7E8-746A-47E0-A7E9-1CB1F88FB159}"/>
    <dgm:cxn modelId="{555CDB3F-8043-4005-9316-E538BC26BE8F}" type="presOf" srcId="{315B3C60-8CF6-4BF5-BD3E-DD9EFDE7E1D3}" destId="{1FB0E478-23A1-4E9C-91BA-0E134C882775}"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810C566F-82BF-4C0E-8E66-898EDDC1B66E}" srcId="{7B4BAC39-5102-425A-B998-28079A6D1D4B}" destId="{64B8E5AE-C2C8-41A3-97F5-01A76F978D11}" srcOrd="3" destOrd="0" parTransId="{660F45AA-4FDF-4A0E-82A1-266C30A2F919}" sibTransId="{F157E3DD-E73B-40D4-AC72-AE244D6872BF}"/>
    <dgm:cxn modelId="{817BA2BA-CC85-4FE1-9B3F-E4680B810FC5}" type="presOf" srcId="{6267DACC-C4DB-4F23-991A-FFAB82A14CCB}" destId="{CF72E00A-5F3A-4072-8DEE-8B78A166F920}" srcOrd="0" destOrd="0" presId="urn:microsoft.com/office/officeart/2005/8/layout/default"/>
    <dgm:cxn modelId="{DB624FF7-9A0E-4B01-89C1-EAFAE3BF07AF}" type="presOf" srcId="{FEE13FFD-52DC-4F48-B4F2-91EC530DC4DD}" destId="{A62687EF-8736-4E55-A61F-243B2F171348}" srcOrd="0" destOrd="0" presId="urn:microsoft.com/office/officeart/2005/8/layout/default"/>
    <dgm:cxn modelId="{75E6F1BA-0349-4794-B37D-5CE7542A82BF}" type="presOf" srcId="{9F07142B-4FD6-4B98-8410-E9D65A6F5215}" destId="{6C6F6E2C-5F42-48F8-BCFA-F567037AF697}" srcOrd="0" destOrd="0" presId="urn:microsoft.com/office/officeart/2005/8/layout/default"/>
    <dgm:cxn modelId="{8976CAA8-BA75-4003-A54B-AAB83B84FA03}" srcId="{7B4BAC39-5102-425A-B998-28079A6D1D4B}" destId="{395D2992-E3BD-4845-8183-956A318533DF}" srcOrd="0" destOrd="0" parTransId="{AE837B2D-279F-410F-9265-0AAFDDCA7B51}" sibTransId="{337EB366-0572-4D0E-8614-00D743DA0E34}"/>
    <dgm:cxn modelId="{B30A6F1D-7E1C-4960-B4BA-E3CA792B88A7}" type="presOf" srcId="{2DE8B0DA-66BF-4127-9759-06A9272911AD}" destId="{C02BD9A9-3241-4140-9CD5-87BA3B09A549}" srcOrd="0" destOrd="0" presId="urn:microsoft.com/office/officeart/2005/8/layout/default"/>
    <dgm:cxn modelId="{CA1DB190-DA41-46B2-B7CD-1264B1C01592}" type="presParOf" srcId="{7B9BE61A-1AC1-4CE4-97E4-F007B001BB72}" destId="{39BADF48-04C3-476E-ABEF-48B618215028}" srcOrd="0" destOrd="0" presId="urn:microsoft.com/office/officeart/2005/8/layout/default"/>
    <dgm:cxn modelId="{7BA9F75D-6E3C-4F2D-A35D-97DBA4E6F2E1}" type="presParOf" srcId="{7B9BE61A-1AC1-4CE4-97E4-F007B001BB72}" destId="{379B884C-C757-4B6D-8641-94C4A4F075CB}" srcOrd="1" destOrd="0" presId="urn:microsoft.com/office/officeart/2005/8/layout/default"/>
    <dgm:cxn modelId="{A5EC4B03-39B5-46FA-AEF1-F4F17E5A3BA6}" type="presParOf" srcId="{7B9BE61A-1AC1-4CE4-97E4-F007B001BB72}" destId="{CF72E00A-5F3A-4072-8DEE-8B78A166F920}" srcOrd="2" destOrd="0" presId="urn:microsoft.com/office/officeart/2005/8/layout/default"/>
    <dgm:cxn modelId="{399EE460-FDEF-4644-AF2D-B7F265FC5103}" type="presParOf" srcId="{7B9BE61A-1AC1-4CE4-97E4-F007B001BB72}" destId="{592D8764-9383-4092-B3B2-9D9823CF5010}" srcOrd="3" destOrd="0" presId="urn:microsoft.com/office/officeart/2005/8/layout/default"/>
    <dgm:cxn modelId="{7D4496F2-D418-4E3C-BFD8-D8A8065F559C}" type="presParOf" srcId="{7B9BE61A-1AC1-4CE4-97E4-F007B001BB72}" destId="{6C6F6E2C-5F42-48F8-BCFA-F567037AF697}" srcOrd="4" destOrd="0" presId="urn:microsoft.com/office/officeart/2005/8/layout/default"/>
    <dgm:cxn modelId="{EB39C403-54FA-4094-9A5C-DDE098003960}" type="presParOf" srcId="{7B9BE61A-1AC1-4CE4-97E4-F007B001BB72}" destId="{AFA22B7F-A854-4DA3-86D1-2AEEAF5048F2}" srcOrd="5" destOrd="0" presId="urn:microsoft.com/office/officeart/2005/8/layout/default"/>
    <dgm:cxn modelId="{66942D03-C5E1-4F50-8B51-1F12186E5171}" type="presParOf" srcId="{7B9BE61A-1AC1-4CE4-97E4-F007B001BB72}" destId="{42EBEAB3-79D8-49AF-8B00-224E1BE3A596}" srcOrd="6" destOrd="0" presId="urn:microsoft.com/office/officeart/2005/8/layout/default"/>
    <dgm:cxn modelId="{71A4A5BE-423C-4EEE-9E4A-4844ED5AD777}" type="presParOf" srcId="{7B9BE61A-1AC1-4CE4-97E4-F007B001BB72}" destId="{4EAE16AC-1E41-4AFE-8B01-DB31F75E3A16}" srcOrd="7" destOrd="0" presId="urn:microsoft.com/office/officeart/2005/8/layout/default"/>
    <dgm:cxn modelId="{FD80518C-36AA-4542-B584-BA813D1E5DE2}" type="presParOf" srcId="{7B9BE61A-1AC1-4CE4-97E4-F007B001BB72}" destId="{A62687EF-8736-4E55-A61F-243B2F171348}" srcOrd="8" destOrd="0" presId="urn:microsoft.com/office/officeart/2005/8/layout/default"/>
    <dgm:cxn modelId="{F95CB2A5-13F0-4AFF-9D5E-9FCA3EE2F150}" type="presParOf" srcId="{7B9BE61A-1AC1-4CE4-97E4-F007B001BB72}" destId="{BF690A22-E52B-4113-A280-04913A94396B}" srcOrd="9" destOrd="0" presId="urn:microsoft.com/office/officeart/2005/8/layout/default"/>
    <dgm:cxn modelId="{4C4C6671-F14C-4873-98B9-FCCE07275F16}" type="presParOf" srcId="{7B9BE61A-1AC1-4CE4-97E4-F007B001BB72}" destId="{29698476-1370-4292-A6FA-BAF7A01FD417}" srcOrd="10" destOrd="0" presId="urn:microsoft.com/office/officeart/2005/8/layout/default"/>
    <dgm:cxn modelId="{1C31552B-D8A7-40D8-BBAD-200DF0E51CF7}" type="presParOf" srcId="{7B9BE61A-1AC1-4CE4-97E4-F007B001BB72}" destId="{2A6E48B6-EC21-4F1A-BEC2-4B51191AB1C3}" srcOrd="11" destOrd="0" presId="urn:microsoft.com/office/officeart/2005/8/layout/default"/>
    <dgm:cxn modelId="{4BBE122A-88CA-4C69-9262-DD682FCC50F6}" type="presParOf" srcId="{7B9BE61A-1AC1-4CE4-97E4-F007B001BB72}" destId="{44691B9B-2F8C-4112-A13D-78AEDA0FC107}" srcOrd="12" destOrd="0" presId="urn:microsoft.com/office/officeart/2005/8/layout/default"/>
    <dgm:cxn modelId="{E3C6E6E3-7511-4EB4-93EA-BD2D4A555E62}" type="presParOf" srcId="{7B9BE61A-1AC1-4CE4-97E4-F007B001BB72}" destId="{62225532-B5D3-4552-8426-135B5E79FCEB}" srcOrd="13" destOrd="0" presId="urn:microsoft.com/office/officeart/2005/8/layout/default"/>
    <dgm:cxn modelId="{2A56A6A5-B982-44FF-B2F9-3E24C7850307}" type="presParOf" srcId="{7B9BE61A-1AC1-4CE4-97E4-F007B001BB72}" destId="{C02BD9A9-3241-4140-9CD5-87BA3B09A549}" srcOrd="14" destOrd="0" presId="urn:microsoft.com/office/officeart/2005/8/layout/default"/>
    <dgm:cxn modelId="{F7F8C6DE-01A8-48D3-988C-BAA88311BAE1}" type="presParOf" srcId="{7B9BE61A-1AC1-4CE4-97E4-F007B001BB72}" destId="{25E20ABC-1F28-4CB1-ACB2-C4AE4B58015E}" srcOrd="15" destOrd="0" presId="urn:microsoft.com/office/officeart/2005/8/layout/default"/>
    <dgm:cxn modelId="{5BC6D852-C394-4BAB-A9B3-75310CD28900}"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11D3F-3150-4BD6-92B0-51A0EBFA4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194</TotalTime>
  <Pages>2</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William Joe</dc:creator>
  <cp:keywords/>
  <dc:description/>
  <cp:lastModifiedBy>ONE PASIN TRIBE</cp:lastModifiedBy>
  <cp:revision>73</cp:revision>
  <dcterms:created xsi:type="dcterms:W3CDTF">2022-02-27T04:38:00Z</dcterms:created>
  <dcterms:modified xsi:type="dcterms:W3CDTF">2023-09-05T01:58:00Z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