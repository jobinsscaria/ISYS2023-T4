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bookmarkStart w:id="0" w:name="_GoBack"/>
      <w:bookmarkEnd w:id="0"/>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B5463B"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w:t>
      </w:r>
      <w:r w:rsidRPr="00602E9B">
        <w:rPr>
          <w:rFonts w:ascii="Roboto" w:hAnsi="Roboto" w:cs="Times New Roman"/>
          <w:bCs/>
          <w:sz w:val="20"/>
          <w:szCs w:val="17"/>
        </w:rPr>
        <w:lastRenderedPageBreak/>
        <w:t>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DACAF" w14:textId="77777777" w:rsidR="00B5463B" w:rsidRDefault="00B5463B" w:rsidP="00D65195">
      <w:r>
        <w:separator/>
      </w:r>
    </w:p>
  </w:endnote>
  <w:endnote w:type="continuationSeparator" w:id="0">
    <w:p w14:paraId="0C2E565F" w14:textId="77777777" w:rsidR="00B5463B" w:rsidRDefault="00B5463B"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DC549" w14:textId="77777777" w:rsidR="00B5463B" w:rsidRDefault="00B5463B" w:rsidP="00D65195">
      <w:r>
        <w:separator/>
      </w:r>
    </w:p>
  </w:footnote>
  <w:footnote w:type="continuationSeparator" w:id="0">
    <w:p w14:paraId="620D5978" w14:textId="77777777" w:rsidR="00B5463B" w:rsidRDefault="00B5463B"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B37D2"/>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5463B"/>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767C3-2908-41AD-A2EE-C600136B5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190</TotalTime>
  <Pages>2</Pages>
  <Words>930</Words>
  <Characters>5302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Ellina Nukundj</dc:creator>
  <cp:keywords/>
  <dc:description/>
  <cp:lastModifiedBy>Ellina Nukundj</cp:lastModifiedBy>
  <cp:revision>66</cp:revision>
  <dcterms:created xsi:type="dcterms:W3CDTF">2022-02-27T04:38:00Z</dcterms:created>
  <dcterms:modified xsi:type="dcterms:W3CDTF">2023-09-05T01:12:00Z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