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w:t>
      </w:r>
      <w:proofErr w:type="spellStart"/>
      <w:r w:rsidR="00640FB1">
        <w:rPr>
          <w:rFonts w:ascii="Roboto" w:hAnsi="Roboto" w:cs="Times New Roman"/>
          <w:b/>
          <w:color w:val="44546A" w:themeColor="text2"/>
          <w:sz w:val="20"/>
          <w:szCs w:val="17"/>
        </w:rPr>
        <w:t>Lucintha</w:t>
      </w:r>
      <w:proofErr w:type="spellEnd"/>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706F68"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37C8C4B0" w:rsidR="003B4C23" w:rsidRPr="00602E9B" w:rsidRDefault="003B4C23" w:rsidP="003B4C23">
      <w:pPr>
        <w:rPr>
          <w:rFonts w:ascii="Roboto" w:hAnsi="Roboto" w:cs="Times New Roman"/>
          <w:b/>
          <w:color w:val="44546A" w:themeColor="text2"/>
          <w:sz w:val="20"/>
          <w:szCs w:val="17"/>
        </w:rPr>
      </w:pPr>
      <w:r w:rsidRPr="00FB60D3">
        <w:rPr>
          <w:rFonts w:ascii="Roboto" w:hAnsi="Roboto" w:cs="Times New Roman"/>
          <w:b/>
          <w:color w:val="44546A" w:themeColor="text2"/>
          <w:sz w:val="20"/>
          <w:szCs w:val="17"/>
          <w:highlight w:val="yellow"/>
        </w:rPr>
        <w:t>Request for Proposal (RFP) (20 marks)</w:t>
      </w:r>
      <w:r w:rsidRPr="00602E9B">
        <w:rPr>
          <w:rFonts w:ascii="Roboto" w:hAnsi="Roboto" w:cs="Times New Roman"/>
          <w:b/>
          <w:color w:val="44546A" w:themeColor="text2"/>
          <w:sz w:val="20"/>
          <w:szCs w:val="17"/>
        </w:rPr>
        <w:t xml:space="preserve"> </w:t>
      </w:r>
      <w:r w:rsidR="00FB60D3">
        <w:rPr>
          <w:rFonts w:ascii="Roboto" w:hAnsi="Roboto" w:cs="Times New Roman"/>
          <w:b/>
          <w:color w:val="44546A" w:themeColor="text2"/>
          <w:sz w:val="20"/>
          <w:szCs w:val="17"/>
        </w:rPr>
        <w:t>Cornelius</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4DB885B" w:rsidR="003B4C23" w:rsidRPr="00602E9B" w:rsidRDefault="003B4C23" w:rsidP="00543700">
      <w:pPr>
        <w:jc w:val="both"/>
        <w:rPr>
          <w:rFonts w:ascii="Roboto" w:hAnsi="Roboto" w:cs="Times New Roman"/>
          <w:bCs/>
          <w:sz w:val="20"/>
          <w:szCs w:val="17"/>
        </w:rPr>
      </w:pPr>
      <w:r w:rsidRPr="00970EBB">
        <w:rPr>
          <w:rFonts w:ascii="Roboto" w:hAnsi="Roboto" w:cs="Times New Roman"/>
          <w:bCs/>
          <w:sz w:val="20"/>
          <w:szCs w:val="17"/>
          <w:highlight w:val="yellow"/>
        </w:rPr>
        <w:t>Their initial requirements are:</w:t>
      </w:r>
      <w:r w:rsidR="00970EBB">
        <w:rPr>
          <w:rFonts w:ascii="Roboto" w:hAnsi="Roboto" w:cs="Times New Roman"/>
          <w:bCs/>
          <w:sz w:val="20"/>
          <w:szCs w:val="17"/>
          <w:highlight w:val="yellow"/>
        </w:rPr>
        <w:t xml:space="preserve"> by Aaro</w:t>
      </w:r>
      <w:bookmarkStart w:id="0" w:name="_GoBack"/>
      <w:bookmarkEnd w:id="0"/>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40716" w14:textId="77777777" w:rsidR="00706F68" w:rsidRDefault="00706F68" w:rsidP="00D65195">
      <w:r>
        <w:separator/>
      </w:r>
    </w:p>
  </w:endnote>
  <w:endnote w:type="continuationSeparator" w:id="0">
    <w:p w14:paraId="1B9EBFAD" w14:textId="77777777" w:rsidR="00706F68" w:rsidRDefault="00706F68"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FB60D3">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761F3" w14:textId="77777777" w:rsidR="00706F68" w:rsidRDefault="00706F68" w:rsidP="00D65195">
      <w:r>
        <w:separator/>
      </w:r>
    </w:p>
  </w:footnote>
  <w:footnote w:type="continuationSeparator" w:id="0">
    <w:p w14:paraId="093D9F9B" w14:textId="77777777" w:rsidR="00706F68" w:rsidRDefault="00706F68"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B37D2"/>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06F68"/>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02101"/>
    <w:rsid w:val="00926D45"/>
    <w:rsid w:val="00937ACF"/>
    <w:rsid w:val="00937E30"/>
    <w:rsid w:val="009562A7"/>
    <w:rsid w:val="00970EBB"/>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1">
    <w:name w:val="Unresolved Mention1"/>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5FC37103-7216-402C-ABF2-B29AC2339840}" type="presOf" srcId="{64B8E5AE-C2C8-41A3-97F5-01A76F978D11}" destId="{42EBEAB3-79D8-49AF-8B00-224E1BE3A596}" srcOrd="0" destOrd="0" presId="urn:microsoft.com/office/officeart/2005/8/layout/default"/>
    <dgm:cxn modelId="{1B452920-A86E-41E1-817B-F0DB01B472F8}" type="presOf" srcId="{9F07142B-4FD6-4B98-8410-E9D65A6F5215}" destId="{6C6F6E2C-5F42-48F8-BCFA-F567037AF697}" srcOrd="0" destOrd="0" presId="urn:microsoft.com/office/officeart/2005/8/layout/default"/>
    <dgm:cxn modelId="{E10D212D-4E86-4F91-9CC4-C0201B99E1BA}" type="presOf" srcId="{6267DACC-C4DB-4F23-991A-FFAB82A14CCB}" destId="{CF72E00A-5F3A-4072-8DEE-8B78A166F920}"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810C566F-82BF-4C0E-8E66-898EDDC1B66E}" srcId="{7B4BAC39-5102-425A-B998-28079A6D1D4B}" destId="{64B8E5AE-C2C8-41A3-97F5-01A76F978D11}" srcOrd="3" destOrd="0" parTransId="{660F45AA-4FDF-4A0E-82A1-266C30A2F919}" sibTransId="{F157E3DD-E73B-40D4-AC72-AE244D6872BF}"/>
    <dgm:cxn modelId="{6A1DA66F-F5C8-4051-8984-E1347CE6CF6A}" type="presOf" srcId="{2DE8B0DA-66BF-4127-9759-06A9272911AD}" destId="{C02BD9A9-3241-4140-9CD5-87BA3B09A549}"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E435C98C-7907-4FC0-9E1B-81E8CFD6FCA2}" type="presOf" srcId="{E653B1AA-872A-499D-BD4F-4ECDDB9CD2C2}" destId="{44691B9B-2F8C-4112-A13D-78AEDA0FC107}" srcOrd="0" destOrd="0" presId="urn:microsoft.com/office/officeart/2005/8/layout/default"/>
    <dgm:cxn modelId="{AEDE218E-BB2D-4F9A-8AF4-D05D775B9331}" srcId="{7B4BAC39-5102-425A-B998-28079A6D1D4B}" destId="{FEE13FFD-52DC-4F48-B4F2-91EC530DC4DD}" srcOrd="4" destOrd="0" parTransId="{6F2BE4A4-B7FC-42C0-8546-F1AE4D3A6E87}" sibTransId="{24539904-B736-4091-9E70-B945EBFE9963}"/>
    <dgm:cxn modelId="{CC0EDB8F-A48A-4400-AFC8-CFBF559EE663}" type="presOf" srcId="{395D2992-E3BD-4845-8183-956A318533DF}" destId="{39BADF48-04C3-476E-ABEF-48B618215028}"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55DFECC0-26D8-4F11-B13C-87DEB4920E5B}" type="presOf" srcId="{315B3C60-8CF6-4BF5-BD3E-DD9EFDE7E1D3}" destId="{1FB0E478-23A1-4E9C-91BA-0E134C882775}"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B784EEC7-CD75-4EE7-8EC0-FDDED10EE651}" type="presOf" srcId="{FEE13FFD-52DC-4F48-B4F2-91EC530DC4DD}" destId="{A62687EF-8736-4E55-A61F-243B2F171348}" srcOrd="0" destOrd="0" presId="urn:microsoft.com/office/officeart/2005/8/layout/default"/>
    <dgm:cxn modelId="{0F17C3CE-81EA-48A1-92FB-CC7E9452DA18}" type="presOf" srcId="{8A099013-5ED5-4757-9D3F-45FA8FD3561E}" destId="{29698476-1370-4292-A6FA-BAF7A01FD417}"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B5710EF1-B736-459F-AD31-73AAC9A6DE49}" type="presOf" srcId="{7B4BAC39-5102-425A-B998-28079A6D1D4B}" destId="{7B9BE61A-1AC1-4CE4-97E4-F007B001BB72}" srcOrd="0" destOrd="0" presId="urn:microsoft.com/office/officeart/2005/8/layout/default"/>
    <dgm:cxn modelId="{A4A9894F-AAE0-472E-AD9B-058AD8D0EBEF}" type="presParOf" srcId="{7B9BE61A-1AC1-4CE4-97E4-F007B001BB72}" destId="{39BADF48-04C3-476E-ABEF-48B618215028}" srcOrd="0" destOrd="0" presId="urn:microsoft.com/office/officeart/2005/8/layout/default"/>
    <dgm:cxn modelId="{B3E3983A-1E31-4065-A1CC-0D5CA9302CF9}" type="presParOf" srcId="{7B9BE61A-1AC1-4CE4-97E4-F007B001BB72}" destId="{379B884C-C757-4B6D-8641-94C4A4F075CB}" srcOrd="1" destOrd="0" presId="urn:microsoft.com/office/officeart/2005/8/layout/default"/>
    <dgm:cxn modelId="{674A37EC-A8D9-4319-8E1D-FDE51C80FBC6}" type="presParOf" srcId="{7B9BE61A-1AC1-4CE4-97E4-F007B001BB72}" destId="{CF72E00A-5F3A-4072-8DEE-8B78A166F920}" srcOrd="2" destOrd="0" presId="urn:microsoft.com/office/officeart/2005/8/layout/default"/>
    <dgm:cxn modelId="{B9803082-3E36-4C5D-AADF-BEC68267B977}" type="presParOf" srcId="{7B9BE61A-1AC1-4CE4-97E4-F007B001BB72}" destId="{592D8764-9383-4092-B3B2-9D9823CF5010}" srcOrd="3" destOrd="0" presId="urn:microsoft.com/office/officeart/2005/8/layout/default"/>
    <dgm:cxn modelId="{A43250A6-032B-44B3-B395-0763384A26EA}" type="presParOf" srcId="{7B9BE61A-1AC1-4CE4-97E4-F007B001BB72}" destId="{6C6F6E2C-5F42-48F8-BCFA-F567037AF697}" srcOrd="4" destOrd="0" presId="urn:microsoft.com/office/officeart/2005/8/layout/default"/>
    <dgm:cxn modelId="{1B2C7CA6-7ED7-445E-934C-5D1ED9D7CBBB}" type="presParOf" srcId="{7B9BE61A-1AC1-4CE4-97E4-F007B001BB72}" destId="{AFA22B7F-A854-4DA3-86D1-2AEEAF5048F2}" srcOrd="5" destOrd="0" presId="urn:microsoft.com/office/officeart/2005/8/layout/default"/>
    <dgm:cxn modelId="{42821501-0842-444D-8B4A-D98F5864E042}" type="presParOf" srcId="{7B9BE61A-1AC1-4CE4-97E4-F007B001BB72}" destId="{42EBEAB3-79D8-49AF-8B00-224E1BE3A596}" srcOrd="6" destOrd="0" presId="urn:microsoft.com/office/officeart/2005/8/layout/default"/>
    <dgm:cxn modelId="{86E836F5-663C-4AF4-B19B-E88A655A96B0}" type="presParOf" srcId="{7B9BE61A-1AC1-4CE4-97E4-F007B001BB72}" destId="{4EAE16AC-1E41-4AFE-8B01-DB31F75E3A16}" srcOrd="7" destOrd="0" presId="urn:microsoft.com/office/officeart/2005/8/layout/default"/>
    <dgm:cxn modelId="{14A60B81-E06F-42BF-8290-30C124F2D1F0}" type="presParOf" srcId="{7B9BE61A-1AC1-4CE4-97E4-F007B001BB72}" destId="{A62687EF-8736-4E55-A61F-243B2F171348}" srcOrd="8" destOrd="0" presId="urn:microsoft.com/office/officeart/2005/8/layout/default"/>
    <dgm:cxn modelId="{72DB5393-D978-4BF6-BB9C-D33845129B0A}" type="presParOf" srcId="{7B9BE61A-1AC1-4CE4-97E4-F007B001BB72}" destId="{BF690A22-E52B-4113-A280-04913A94396B}" srcOrd="9" destOrd="0" presId="urn:microsoft.com/office/officeart/2005/8/layout/default"/>
    <dgm:cxn modelId="{77416ABB-F670-4F30-981D-42007E8E409C}" type="presParOf" srcId="{7B9BE61A-1AC1-4CE4-97E4-F007B001BB72}" destId="{29698476-1370-4292-A6FA-BAF7A01FD417}" srcOrd="10" destOrd="0" presId="urn:microsoft.com/office/officeart/2005/8/layout/default"/>
    <dgm:cxn modelId="{78276CF9-07C0-44F4-9C60-7CB43AA2732E}" type="presParOf" srcId="{7B9BE61A-1AC1-4CE4-97E4-F007B001BB72}" destId="{2A6E48B6-EC21-4F1A-BEC2-4B51191AB1C3}" srcOrd="11" destOrd="0" presId="urn:microsoft.com/office/officeart/2005/8/layout/default"/>
    <dgm:cxn modelId="{B06369D9-5A17-41E2-8EA7-39F19DE481EA}" type="presParOf" srcId="{7B9BE61A-1AC1-4CE4-97E4-F007B001BB72}" destId="{44691B9B-2F8C-4112-A13D-78AEDA0FC107}" srcOrd="12" destOrd="0" presId="urn:microsoft.com/office/officeart/2005/8/layout/default"/>
    <dgm:cxn modelId="{4EC85963-022E-4799-8845-5FA55BA5C729}" type="presParOf" srcId="{7B9BE61A-1AC1-4CE4-97E4-F007B001BB72}" destId="{62225532-B5D3-4552-8426-135B5E79FCEB}" srcOrd="13" destOrd="0" presId="urn:microsoft.com/office/officeart/2005/8/layout/default"/>
    <dgm:cxn modelId="{81E91405-D9C0-4C9B-933B-433A6E5A5EB6}" type="presParOf" srcId="{7B9BE61A-1AC1-4CE4-97E4-F007B001BB72}" destId="{C02BD9A9-3241-4140-9CD5-87BA3B09A549}" srcOrd="14" destOrd="0" presId="urn:microsoft.com/office/officeart/2005/8/layout/default"/>
    <dgm:cxn modelId="{440783E8-4B91-4052-91EB-52317905C3CD}" type="presParOf" srcId="{7B9BE61A-1AC1-4CE4-97E4-F007B001BB72}" destId="{25E20ABC-1F28-4CB1-ACB2-C4AE4B58015E}" srcOrd="15" destOrd="0" presId="urn:microsoft.com/office/officeart/2005/8/layout/default"/>
    <dgm:cxn modelId="{EAF74709-449C-4486-BB5C-417DC7111EAC}"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817C0-CB8E-496C-AECC-CFB6DA7F0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191</TotalTime>
  <Pages>2</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William Joe</dc:creator>
  <cp:keywords/>
  <dc:description/>
  <cp:lastModifiedBy>William Joe</cp:lastModifiedBy>
  <cp:revision>69</cp:revision>
  <dcterms:created xsi:type="dcterms:W3CDTF">2022-02-27T04:38:00Z</dcterms:created>
  <dcterms:modified xsi:type="dcterms:W3CDTF">2023-09-05T01:41:00Z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